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518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8400_WPSOffice_Type1"/>
          <w:bookmarkStart w:id="13" w:name="_GoBack"/>
          <w:bookmarkEnd w:id="1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_Toc11238_WPSOffice_Level1 </w:instrText>
          </w:r>
          <w:r>
            <w:fldChar w:fldCharType="separate"/>
          </w:r>
          <w:sdt>
            <w:sdt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  <w:id w:val="147454518"/>
              <w:placeholder>
                <w:docPart w:val="{64c4d1f8-2797-4933-8629-1149b17a5951}"/>
              </w:placeholder>
            </w:sdtPr>
            <w:sdtEnd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一 注册GitHub</w:t>
              </w:r>
            </w:sdtContent>
          </w:sdt>
          <w:r>
            <w:tab/>
          </w:r>
          <w:bookmarkStart w:id="1" w:name="_Toc11238_WPSOffice_Level1Page"/>
          <w:r>
            <w:t>1</w:t>
          </w:r>
          <w:bookmarkEnd w:id="1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_Toc8400_WPSOffice_Level1 </w:instrText>
          </w:r>
          <w:r>
            <w:fldChar w:fldCharType="separate"/>
          </w:r>
          <w:sdt>
            <w:sdt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  <w:id w:val="147454518"/>
              <w:placeholder>
                <w:docPart w:val="{94960f03-b963-4396-9af3-5b261d6ab3fa}"/>
              </w:placeholder>
            </w:sdtPr>
            <w:sdtEnd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二 从GitHub导入项目</w:t>
              </w:r>
            </w:sdtContent>
          </w:sdt>
          <w:r>
            <w:tab/>
          </w:r>
          <w:bookmarkStart w:id="2" w:name="_Toc8400_WPSOffice_Level1Page"/>
          <w:r>
            <w:t>3</w:t>
          </w:r>
          <w:bookmarkEnd w:id="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_Toc19189_WPSOffice_Level1 </w:instrText>
          </w:r>
          <w:r>
            <w:fldChar w:fldCharType="separate"/>
          </w:r>
          <w:sdt>
            <w:sdt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  <w:id w:val="147454518"/>
              <w:placeholder>
                <w:docPart w:val="{376dd4fe-0d25-4886-9a0f-00d6f6defb8e}"/>
              </w:placeholder>
            </w:sdtPr>
            <w:sdtEnd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三 项目上传到GitHub</w:t>
              </w:r>
            </w:sdtContent>
          </w:sdt>
          <w:r>
            <w:tab/>
          </w:r>
          <w:bookmarkStart w:id="3" w:name="_Toc19189_WPSOffice_Level1Page"/>
          <w:r>
            <w:t>6</w:t>
          </w:r>
          <w:bookmarkEnd w:id="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_Toc19847_WPSOffice_Level1 </w:instrText>
          </w:r>
          <w:r>
            <w:fldChar w:fldCharType="separate"/>
          </w:r>
          <w:sdt>
            <w:sdt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  <w:id w:val="147454518"/>
              <w:placeholder>
                <w:docPart w:val="{71d2009a-a633-408c-920e-2e9090116358}"/>
              </w:placeholder>
            </w:sdtPr>
            <w:sdtEnd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四 开发上传（push）与更新（pull）</w:t>
              </w:r>
            </w:sdtContent>
          </w:sdt>
          <w:r>
            <w:tab/>
          </w:r>
          <w:bookmarkStart w:id="4" w:name="_Toc19847_WPSOffice_Level1Page"/>
          <w:r>
            <w:t>11</w:t>
          </w:r>
          <w:bookmarkEnd w:id="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_Toc3771_WPSOffice_Level1 </w:instrText>
          </w:r>
          <w:r>
            <w:fldChar w:fldCharType="separate"/>
          </w:r>
          <w:sdt>
            <w:sdt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  <w:id w:val="147454518"/>
              <w:placeholder>
                <w:docPart w:val="{fc42e424-1cdb-41ae-9b70-8c097984ca05}"/>
              </w:placeholder>
            </w:sdtPr>
            <w:sdtEnd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五 Team 其他选项</w:t>
              </w:r>
            </w:sdtContent>
          </w:sdt>
          <w:r>
            <w:tab/>
          </w:r>
          <w:bookmarkStart w:id="5" w:name="_Toc3771_WPSOffice_Level1Page"/>
          <w:r>
            <w:t>12</w:t>
          </w:r>
          <w:bookmarkEnd w:id="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_Toc19603_WPSOffice_Level1 </w:instrText>
          </w:r>
          <w:r>
            <w:fldChar w:fldCharType="separate"/>
          </w:r>
          <w:sdt>
            <w:sdt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  <w:id w:val="147454518"/>
              <w:placeholder>
                <w:docPart w:val="{5c69bd1a-0610-4893-95da-04a6c492b9f7}"/>
              </w:placeholder>
            </w:sdtPr>
            <w:sdtEndPr>
              <w:rPr>
                <w:rFonts w:ascii="Arial" w:hAnsi="Arial" w:eastAsia="黑体" w:cstheme="minorBidi"/>
                <w:b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六 感谢作者</w:t>
              </w:r>
            </w:sdtContent>
          </w:sdt>
          <w:r>
            <w:tab/>
          </w:r>
          <w:bookmarkStart w:id="6" w:name="_Toc19603_WPSOffice_Level1Page"/>
          <w:r>
            <w:t>13</w:t>
          </w:r>
          <w:bookmarkEnd w:id="6"/>
          <w:r>
            <w:fldChar w:fldCharType="end"/>
          </w:r>
          <w:bookmarkEnd w:id="0"/>
        </w:p>
      </w:sdtContent>
    </w:sdt>
    <w:p>
      <w:pPr>
        <w:pStyle w:val="3"/>
        <w:rPr>
          <w:rFonts w:hint="eastAsia"/>
          <w:lang w:val="en-US" w:eastAsia="zh-CN"/>
        </w:rPr>
      </w:pPr>
      <w:bookmarkStart w:id="7" w:name="_Toc11238_WPSOffice_Level1"/>
      <w:r>
        <w:rPr>
          <w:rFonts w:hint="eastAsia"/>
          <w:lang w:val="en-US" w:eastAsia="zh-CN"/>
        </w:rPr>
        <w:t>一 注册GitHub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首先在https://github.com/按要求注册一个GiHub账号如 ：（简单注册就可以）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5475" cy="4953635"/>
            <wp:effectExtent l="0" t="0" r="1460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44805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6728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8400_WPSOffice_Level1"/>
      <w:r>
        <w:rPr>
          <w:rFonts w:hint="eastAsia"/>
          <w:lang w:val="en-US" w:eastAsia="zh-CN"/>
        </w:rPr>
        <w:t>二 从GitHub导入项目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在sts主页面file→import→搜索关键字git 选择projects from Git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703445"/>
            <wp:effectExtent l="0" t="0" r="0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选择远程Clone URl</w:t>
      </w:r>
    </w:p>
    <w:p>
      <w:r>
        <w:drawing>
          <wp:inline distT="0" distB="0" distL="114300" distR="114300">
            <wp:extent cx="5273040" cy="4716145"/>
            <wp:effectExtent l="0" t="0" r="0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Url远程仓库访问地址（https/ssh）选择后其他选项会默认选择</w:t>
      </w:r>
    </w:p>
    <w:p>
      <w:r>
        <w:drawing>
          <wp:inline distT="0" distB="0" distL="114300" distR="114300">
            <wp:extent cx="5266055" cy="4740275"/>
            <wp:effectExtent l="0" t="0" r="6985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然后选择你要从远程仓库导入的分支 </w:t>
      </w:r>
      <w:r>
        <w:rPr>
          <w:rFonts w:hint="eastAsia"/>
          <w:color w:val="FF0000"/>
          <w:lang w:val="en-US" w:eastAsia="zh-CN"/>
        </w:rPr>
        <w:t>注：一个组代表一个分支  你是那组的就导入那组的分支 比如 七娃属于liuwj组就勾选</w:t>
      </w:r>
      <w:r>
        <w:rPr>
          <w:rFonts w:hint="eastAsia"/>
          <w:lang w:val="en-US" w:eastAsia="zh-CN"/>
        </w:rPr>
        <w:t xml:space="preserve"> 点next</w:t>
      </w:r>
    </w:p>
    <w:p>
      <w:r>
        <w:drawing>
          <wp:inline distT="0" distB="0" distL="114300" distR="114300">
            <wp:extent cx="5269865" cy="4739005"/>
            <wp:effectExtent l="0" t="0" r="3175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3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最后next选择第一个选项导入 next 勾选search for nested project 点击finish就导入成功了</w:t>
      </w:r>
    </w:p>
    <w:p>
      <w:pPr>
        <w:pStyle w:val="3"/>
        <w:rPr>
          <w:rFonts w:hint="eastAsia"/>
          <w:lang w:val="en-US" w:eastAsia="zh-CN"/>
        </w:rPr>
      </w:pPr>
      <w:bookmarkStart w:id="9" w:name="_Toc19189_WPSOffice_Level1"/>
      <w:r>
        <w:rPr>
          <w:rFonts w:hint="eastAsia"/>
          <w:lang w:val="en-US" w:eastAsia="zh-CN"/>
        </w:rPr>
        <w:t>三 项目上传到GitHub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找到一个项目的右键点击team选择share project先创建本地仓库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48485" cy="1850390"/>
            <wp:effectExtent l="0" t="0" r="10795" b="889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4573" t="10448" r="60027" b="26121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41320"/>
            <wp:effectExtent l="0" t="0" r="127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勾选user............... 然后点CREAT Repository创建本地仓库 finish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然后在右键这个项目选择team时会出现如图</w:t>
      </w:r>
    </w:p>
    <w:p>
      <w:r>
        <w:drawing>
          <wp:inline distT="0" distB="0" distL="114300" distR="114300">
            <wp:extent cx="2519045" cy="2409190"/>
            <wp:effectExtent l="0" t="0" r="10795" b="1397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6841" t="13202" r="45381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选择commit 提交到本地仓库弹出视图Git staging如图</w:t>
      </w:r>
    </w:p>
    <w:p>
      <w:r>
        <w:drawing>
          <wp:inline distT="0" distB="0" distL="114300" distR="114300">
            <wp:extent cx="5273675" cy="1681480"/>
            <wp:effectExtent l="0" t="0" r="14605" b="1016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点击加号吧上传的文件加入到本地仓库中 注 </w:t>
      </w:r>
      <w:r>
        <w:rPr>
          <w:rFonts w:hint="eastAsia"/>
          <w:color w:val="FF0000"/>
          <w:lang w:val="en-US" w:eastAsia="zh-CN"/>
        </w:rPr>
        <w:t>关于.class 或者.project等本机环境不必提交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点击可以选择点击 commit and push 或者 commit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提交流程：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项目→本地仓库（commit）→远程仓库（push）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这里没要求可以点击commit and push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6475" cy="5006975"/>
            <wp:effectExtent l="0" t="0" r="14605" b="698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500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又进到熟悉的页面 起个名字输入远程地址 输入用户名密码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15535" cy="5075555"/>
            <wp:effectExtent l="0" t="0" r="6985" b="1460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507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本地默认分支名称为master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Branch为上传的分支自动输入就会在链接仓库查找 如 输入 l 默认会显示 liuwj这个分支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 上传千万要选择分支 不然就会上传到别的组上了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Force overwite......................这个选项为强制覆盖  比如在liuwj这个分支已经有一个项目A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我需要吧新的项目B传到分支上就需要勾选 项目B就会覆盖项目A 不然上传失败 如果分支中干干净净没有东西 则不需要否选</w:t>
      </w:r>
    </w:p>
    <w:p>
      <w:r>
        <w:drawing>
          <wp:inline distT="0" distB="0" distL="114300" distR="114300">
            <wp:extent cx="5045075" cy="4953635"/>
            <wp:effectExtent l="0" t="0" r="14605" b="146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显示这样就是预上传成功 点击finish 就上传了 在sts右下角能看到上传进度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注下图↓为预上传失败就是分支合并问题原因就是没有勾选强制覆盖选项 不能上传</w:t>
      </w:r>
    </w:p>
    <w:p>
      <w:r>
        <w:drawing>
          <wp:inline distT="0" distB="0" distL="114300" distR="114300">
            <wp:extent cx="4618355" cy="3162300"/>
            <wp:effectExtent l="0" t="0" r="14605" b="762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0" w:name="_Toc19847_WPSOffice_Level1"/>
      <w:r>
        <w:rPr>
          <w:rFonts w:hint="eastAsia"/>
          <w:lang w:val="en-US" w:eastAsia="zh-CN"/>
        </w:rPr>
        <w:t>四 开发上传（push）与更新（pull）</w:t>
      </w:r>
      <w:bookmarkEnd w:id="10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64965" cy="2536190"/>
            <wp:effectExtent l="0" t="0" r="10795" b="889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rcRect l="8873" r="12055" b="14402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开发中自己的项目需要在team》</w:t>
      </w:r>
      <w:r>
        <w:rPr>
          <w:rFonts w:hint="eastAsia"/>
          <w:color w:val="FF0000"/>
          <w:lang w:val="en-US" w:eastAsia="zh-CN"/>
        </w:rPr>
        <w:t>Push Branch “master”</w:t>
      </w:r>
      <w:r>
        <w:rPr>
          <w:rFonts w:hint="eastAsia"/>
          <w:color w:val="auto"/>
          <w:shd w:val="clear" w:color="auto" w:fill="auto"/>
          <w:lang w:val="en-US" w:eastAsia="zh-CN"/>
        </w:rPr>
        <w:t xml:space="preserve">上传到远程仓库里 </w:t>
      </w:r>
    </w:p>
    <w:p>
      <w:r>
        <w:drawing>
          <wp:inline distT="0" distB="0" distL="114300" distR="114300">
            <wp:extent cx="5197475" cy="4694555"/>
            <wp:effectExtent l="0" t="0" r="14605" b="146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469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默认勾选你上次上传的分支 开发中不需要更改（不许把自己的项目传到其他分支上）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Force overwite......................这个选项为强制覆盖 （如果分支有项目不需要勾选）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点击preview就可以上传了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同理 在</w:t>
      </w:r>
      <w:r>
        <w:rPr>
          <w:rFonts w:hint="eastAsia"/>
          <w:lang w:val="en-US" w:eastAsia="zh-CN"/>
        </w:rPr>
        <w:t>team》</w:t>
      </w:r>
      <w:r>
        <w:rPr>
          <w:rFonts w:hint="eastAsia"/>
          <w:color w:val="FF0000"/>
          <w:lang w:val="en-US" w:eastAsia="zh-CN"/>
        </w:rPr>
        <w:t xml:space="preserve">Pull </w:t>
      </w:r>
      <w:r>
        <w:rPr>
          <w:rFonts w:hint="eastAsia"/>
          <w:color w:val="auto"/>
          <w:lang w:val="en-US" w:eastAsia="zh-CN"/>
        </w:rPr>
        <w:t>是对本分支的更新</w:t>
      </w:r>
    </w:p>
    <w:p>
      <w:r>
        <w:drawing>
          <wp:inline distT="0" distB="0" distL="114300" distR="114300">
            <wp:extent cx="3844925" cy="2470150"/>
            <wp:effectExtent l="0" t="0" r="10795" b="1397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l="4436" r="22568" b="16631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对于上传和下载注意要看图标的箭头提示是红色向上</w:t>
      </w:r>
      <w:r>
        <w:rPr>
          <w:rFonts w:hint="eastAsia"/>
          <w:b/>
          <w:bCs/>
          <w:color w:val="FF0000"/>
          <w:lang w:val="en-US" w:eastAsia="zh-CN"/>
        </w:rPr>
        <w:t>↑</w:t>
      </w:r>
      <w:r>
        <w:rPr>
          <w:rFonts w:hint="eastAsia"/>
          <w:lang w:val="en-US" w:eastAsia="zh-CN"/>
        </w:rPr>
        <w:t>还是绿色向下</w:t>
      </w:r>
      <w:r>
        <w:rPr>
          <w:rFonts w:hint="eastAsia"/>
          <w:b/>
          <w:bCs/>
          <w:color w:val="00B050"/>
          <w:lang w:val="en-US" w:eastAsia="zh-CN"/>
        </w:rPr>
        <w:t>↓</w:t>
      </w:r>
    </w:p>
    <w:p>
      <w:pPr>
        <w:pStyle w:val="3"/>
        <w:rPr>
          <w:rFonts w:hint="eastAsia"/>
          <w:lang w:val="en-US" w:eastAsia="zh-CN"/>
        </w:rPr>
      </w:pPr>
      <w:bookmarkStart w:id="11" w:name="_Toc3771_WPSOffice_Level1"/>
      <w:r>
        <w:rPr>
          <w:rFonts w:hint="eastAsia"/>
          <w:lang w:val="en-US" w:eastAsia="zh-CN"/>
        </w:rPr>
        <w:t>五 Team 其他选项</w:t>
      </w:r>
      <w:bookmarkEnd w:id="11"/>
    </w:p>
    <w:p>
      <w:r>
        <w:drawing>
          <wp:inline distT="0" distB="0" distL="114300" distR="114300">
            <wp:extent cx="5272405" cy="3585210"/>
            <wp:effectExtent l="0" t="0" r="635" b="1143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对于本次开发常用的只有</w:t>
      </w:r>
      <w:r>
        <w:rPr>
          <w:rFonts w:hint="eastAsia"/>
          <w:b/>
          <w:bCs/>
          <w:color w:val="FF0000"/>
          <w:u w:val="single"/>
          <w:lang w:val="en-US" w:eastAsia="zh-CN"/>
        </w:rPr>
        <w:t>Push Branch “master”</w:t>
      </w:r>
      <w:r>
        <w:rPr>
          <w:rFonts w:hint="eastAsia"/>
          <w:color w:val="FF0000"/>
          <w:lang w:val="en-US" w:eastAsia="zh-CN"/>
        </w:rPr>
        <w:t xml:space="preserve"> 和 </w:t>
      </w:r>
      <w:r>
        <w:rPr>
          <w:rFonts w:hint="eastAsia"/>
          <w:b/>
          <w:bCs/>
          <w:color w:val="FF0000"/>
          <w:lang w:val="en-US" w:eastAsia="zh-CN"/>
        </w:rPr>
        <w:t>Pull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注千万</w:t>
      </w:r>
      <w:r>
        <w:rPr>
          <w:rFonts w:hint="eastAsia"/>
          <w:color w:val="C00000"/>
          <w:lang w:val="en-US" w:eastAsia="zh-CN"/>
        </w:rPr>
        <w:t>不要</w:t>
      </w:r>
      <w:r>
        <w:rPr>
          <w:rFonts w:hint="eastAsia"/>
          <w:color w:val="auto"/>
          <w:lang w:val="en-US" w:eastAsia="zh-CN"/>
        </w:rPr>
        <w:t>选择从其他分支下载（</w:t>
      </w:r>
      <w:r>
        <w:rPr>
          <w:rFonts w:hint="eastAsia"/>
          <w:color w:val="7030A0"/>
          <w:lang w:val="en-US" w:eastAsia="zh-CN"/>
        </w:rPr>
        <w:t>push to Upstream</w:t>
      </w:r>
      <w:r>
        <w:rPr>
          <w:rFonts w:hint="eastAsia"/>
          <w:color w:val="auto"/>
          <w:lang w:val="en-US" w:eastAsia="zh-CN"/>
        </w:rPr>
        <w:t>） 或者更新到别的分支上（</w:t>
      </w:r>
      <w:r>
        <w:rPr>
          <w:rFonts w:hint="eastAsia"/>
          <w:color w:val="7030A0"/>
          <w:lang w:val="en-US" w:eastAsia="zh-CN"/>
        </w:rPr>
        <w:t xml:space="preserve">fetch from Upstream 或者pull带问号向下的箭头 </w:t>
      </w:r>
      <w:r>
        <w:rPr>
          <w:rFonts w:hint="eastAsia"/>
          <w:color w:val="auto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bookmarkStart w:id="12" w:name="_Toc19603_WPSOffice_Level1"/>
      <w:r>
        <w:rPr>
          <w:rFonts w:hint="eastAsia"/>
          <w:lang w:val="en-US" w:eastAsia="zh-CN"/>
        </w:rPr>
        <w:t>六 感谢作者</w:t>
      </w:r>
      <w:bookmarkEnd w:id="12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码字不易且学且珍惜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" cy="457200"/>
            <wp:effectExtent l="0" t="0" r="0" b="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如与实际不符详情问刘小金本人 邮箱1558935588@qq.com 或者百度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2018/11/29 0:49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C12D6F"/>
    <w:rsid w:val="07C95681"/>
    <w:rsid w:val="0F7D6751"/>
    <w:rsid w:val="0FC17DF1"/>
    <w:rsid w:val="15E26192"/>
    <w:rsid w:val="179847AA"/>
    <w:rsid w:val="1BD03F9C"/>
    <w:rsid w:val="1CCC4169"/>
    <w:rsid w:val="26435DF6"/>
    <w:rsid w:val="278B64B5"/>
    <w:rsid w:val="33C12D6F"/>
    <w:rsid w:val="3AF26E5F"/>
    <w:rsid w:val="3E331DA4"/>
    <w:rsid w:val="42666A9D"/>
    <w:rsid w:val="51D00F34"/>
    <w:rsid w:val="560B6070"/>
    <w:rsid w:val="60102D1D"/>
    <w:rsid w:val="67A5525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glossaryDocument" Target="glossary/document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1016;&#25991;&#37329;\AppData\Roaming\Kingsoft\wps\addons\pool\win-i386\knewfileruby_1.0.0.12\template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4c4d1f8-2797-4933-8629-1149b17a59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c4d1f8-2797-4933-8629-1149b17a59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960f03-b963-4396-9af3-5b261d6ab3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960f03-b963-4396-9af3-5b261d6ab3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6dd4fe-0d25-4886-9a0f-00d6f6defb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6dd4fe-0d25-4886-9a0f-00d6f6defb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d2009a-a633-408c-920e-2e90901163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d2009a-a633-408c-920e-2e90901163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42e424-1cdb-41ae-9b70-8c097984ca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42e424-1cdb-41ae-9b70-8c097984ca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69bd1a-0610-4893-95da-04a6c492b9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69bd1a-0610-4893-95da-04a6c492b9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2018-11-27T13:50:00Z</dcterms:created>
  <dc:creator>刘文金</dc:creator>
  <cp:lastModifiedBy>刘文金</cp:lastModifiedBy>
  <dcterms:modified xsi:type="dcterms:W3CDTF">2018-11-28T16:54:00Z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2052-10.1.0.7671</vt:lpwstr>
  </property>
</Properties>
</file>